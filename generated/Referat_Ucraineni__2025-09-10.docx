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A393E6" w14:textId="77777777" w:rsidR="00CA1C76" w:rsidRDefault="00CA1C76" w:rsidP="00325E74"/>
    <w:p w14:paraId="1BDED8B2" w14:textId="4EC5B8D2" w:rsidR="00661A81" w:rsidRDefault="00661A81" w:rsidP="00325E74">
      <w:r>
        <w:t>Nr. ___________ / ____________</w:t>
      </w:r>
      <w:r>
        <w:br/>
      </w:r>
    </w:p>
    <w:p w14:paraId="279B2F1A" w14:textId="4A7ED8BB" w:rsidR="00661A81" w:rsidRPr="00661A81" w:rsidRDefault="00661A81" w:rsidP="00661A81">
      <w:pPr>
        <w:jc w:val="center"/>
        <w:rPr>
          <w:b/>
          <w:bCs/>
        </w:rPr>
      </w:pPr>
      <w:r>
        <w:rPr>
          <w:b/>
          <w:bCs/>
        </w:rPr>
        <w:t>REFERAT</w:t>
      </w:r>
    </w:p>
    <w:p w14:paraId="498D774D" w14:textId="77777777" w:rsidR="007A4B9C" w:rsidRDefault="007A4B9C" w:rsidP="00325E74"/>
    <w:p w14:paraId="5572157F" w14:textId="77777777" w:rsidR="00661A81" w:rsidRDefault="00661A81" w:rsidP="00325E74"/>
    <w:p w14:paraId="2EA1E714" w14:textId="77777777" w:rsidR="00661A81" w:rsidRDefault="00661A81" w:rsidP="00325E74"/>
    <w:p w14:paraId="432E8578" w14:textId="47868E90" w:rsidR="00661A81" w:rsidRDefault="00661A81" w:rsidP="00325E74">
      <w:pPr>
        <w:rPr>
          <w:lang w:val="en-GB"/>
        </w:rPr>
      </w:pPr>
      <w:r>
        <w:tab/>
      </w:r>
      <w:proofErr w:type="spellStart"/>
      <w:r>
        <w:t>Subsemnata</w:t>
      </w:r>
      <w:proofErr w:type="spellEnd"/>
      <w:r>
        <w:t xml:space="preserve">, Mocanu Veronica, inspector </w:t>
      </w:r>
      <w:proofErr w:type="spellStart"/>
      <w:r>
        <w:t>școlar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minorități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cadrul</w:t>
      </w:r>
      <w:proofErr w:type="spellEnd"/>
      <w:r>
        <w:t xml:space="preserve"> </w:t>
      </w:r>
      <w:proofErr w:type="spellStart"/>
      <w:r>
        <w:t>Inspectoratului</w:t>
      </w:r>
      <w:proofErr w:type="spellEnd"/>
      <w:r>
        <w:t xml:space="preserve"> </w:t>
      </w:r>
      <w:proofErr w:type="spellStart"/>
      <w:r>
        <w:t>Școlar</w:t>
      </w:r>
      <w:proofErr w:type="spellEnd"/>
      <w:r>
        <w:t xml:space="preserve"> </w:t>
      </w:r>
      <w:proofErr w:type="spellStart"/>
      <w:r>
        <w:t>Județean</w:t>
      </w:r>
      <w:proofErr w:type="spellEnd"/>
      <w:r>
        <w:t xml:space="preserve"> </w:t>
      </w:r>
      <w:proofErr w:type="spellStart"/>
      <w:r>
        <w:t>Brăila</w:t>
      </w:r>
      <w:proofErr w:type="spellEnd"/>
      <w:r>
        <w:t xml:space="preserve">, </w:t>
      </w:r>
      <w:proofErr w:type="spellStart"/>
      <w:r>
        <w:t>în</w:t>
      </w:r>
      <w:proofErr w:type="spellEnd"/>
      <w:r>
        <w:t xml:space="preserve"> </w:t>
      </w:r>
      <w:proofErr w:type="spellStart"/>
      <w:r>
        <w:t>urma</w:t>
      </w:r>
      <w:proofErr w:type="spellEnd"/>
      <w:r>
        <w:t xml:space="preserve"> </w:t>
      </w:r>
      <w:proofErr w:type="spellStart"/>
      <w:r>
        <w:t>întâlnirii</w:t>
      </w:r>
      <w:proofErr w:type="spellEnd"/>
      <w:r>
        <w:t xml:space="preserve"> din data de </w:t>
      </w:r>
      <w:r>
        <w:rPr>
          <w:b/>
          <w:bCs/>
        </w:rPr>
        <w:t>zi.lună.an</w:t>
      </w:r>
      <w:r>
        <w:t xml:space="preserve">,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cadrul</w:t>
      </w:r>
      <w:proofErr w:type="spellEnd"/>
      <w:r>
        <w:t xml:space="preserve"> </w:t>
      </w:r>
      <w:proofErr w:type="spellStart"/>
      <w:r>
        <w:rPr>
          <w:b/>
          <w:bCs/>
        </w:rPr>
        <w:t>Comisiei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coordonare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a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activității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repartizare</w:t>
      </w:r>
      <w:proofErr w:type="spellEnd"/>
      <w:r>
        <w:rPr>
          <w:b/>
          <w:bCs/>
        </w:rPr>
        <w:t xml:space="preserve"> a </w:t>
      </w:r>
      <w:proofErr w:type="spellStart"/>
      <w:r>
        <w:rPr>
          <w:b/>
          <w:bCs/>
        </w:rPr>
        <w:t>preșcolarilor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elevilor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în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unitățile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învățământ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în</w:t>
      </w:r>
      <w:proofErr w:type="spellEnd"/>
      <w:r>
        <w:rPr>
          <w:b/>
          <w:bCs/>
        </w:rPr>
        <w:t xml:space="preserve"> care pot de </w:t>
      </w:r>
      <w:proofErr w:type="spellStart"/>
      <w:r>
        <w:rPr>
          <w:b/>
          <w:bCs/>
        </w:rPr>
        <w:t>activități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educaționale</w:t>
      </w:r>
      <w:proofErr w:type="spellEnd"/>
      <w:r>
        <w:rPr>
          <w:b/>
          <w:bCs/>
        </w:rPr>
        <w:t xml:space="preserve">, precum </w:t>
      </w:r>
      <w:proofErr w:type="spellStart"/>
      <w:r>
        <w:rPr>
          <w:b/>
          <w:bCs/>
        </w:rPr>
        <w:t>și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în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instituțiile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în</w:t>
      </w:r>
      <w:proofErr w:type="spellEnd"/>
      <w:r>
        <w:rPr>
          <w:b/>
          <w:bCs/>
        </w:rPr>
        <w:t xml:space="preserve"> care </w:t>
      </w:r>
      <w:proofErr w:type="spellStart"/>
      <w:r>
        <w:rPr>
          <w:b/>
          <w:bCs/>
        </w:rPr>
        <w:t>vor</w:t>
      </w:r>
      <w:proofErr w:type="spellEnd"/>
      <w:r>
        <w:rPr>
          <w:b/>
          <w:bCs/>
        </w:rPr>
        <w:t xml:space="preserve"> beneficia de </w:t>
      </w:r>
      <w:proofErr w:type="spellStart"/>
      <w:r>
        <w:rPr>
          <w:b/>
          <w:bCs/>
        </w:rPr>
        <w:t>asistență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psihopedagogică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și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consiliere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denumită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în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continuare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  <w:i/>
          <w:iCs/>
        </w:rPr>
        <w:t>Comisia</w:t>
      </w:r>
      <w:proofErr w:type="spellEnd"/>
      <w:r>
        <w:rPr>
          <w:b/>
          <w:bCs/>
          <w:i/>
          <w:iCs/>
        </w:rPr>
        <w:t xml:space="preserve"> de </w:t>
      </w:r>
      <w:proofErr w:type="spellStart"/>
      <w:r>
        <w:rPr>
          <w:b/>
          <w:bCs/>
          <w:i/>
          <w:iCs/>
        </w:rPr>
        <w:t>repartizare</w:t>
      </w:r>
      <w:proofErr w:type="spellEnd"/>
      <w:r>
        <w:rPr>
          <w:b/>
          <w:bCs/>
          <w:i/>
          <w:iCs/>
        </w:rPr>
        <w:t xml:space="preserve">, </w:t>
      </w:r>
      <w:proofErr w:type="spellStart"/>
      <w:r>
        <w:t>vă</w:t>
      </w:r>
      <w:proofErr w:type="spellEnd"/>
      <w:r>
        <w:t xml:space="preserve"> rog </w:t>
      </w:r>
      <w:proofErr w:type="spellStart"/>
      <w:r>
        <w:t>să</w:t>
      </w:r>
      <w:proofErr w:type="spellEnd"/>
      <w:r>
        <w:t xml:space="preserve"> </w:t>
      </w:r>
      <w:proofErr w:type="spellStart"/>
      <w:r>
        <w:t>aprobați</w:t>
      </w:r>
      <w:proofErr w:type="spellEnd"/>
      <w:r>
        <w:t xml:space="preserve"> </w:t>
      </w:r>
      <w:proofErr w:type="spellStart"/>
      <w:r>
        <w:t>înscrierea</w:t>
      </w:r>
      <w:proofErr w:type="spellEnd"/>
      <w:r>
        <w:t xml:space="preserve"> cu ……. a </w:t>
      </w:r>
      <w:proofErr w:type="spellStart"/>
      <w:r>
        <w:t>următorilor</w:t>
      </w:r>
      <w:proofErr w:type="spellEnd"/>
      <w:r>
        <w:t xml:space="preserve"> </w:t>
      </w:r>
      <w:proofErr w:type="spellStart"/>
      <w:r>
        <w:t>solicitanți</w:t>
      </w:r>
      <w:proofErr w:type="spellEnd"/>
      <w:r>
        <w:rPr>
          <w:lang w:val="en-GB"/>
        </w:rPr>
        <w:t>:</w:t>
      </w:r>
    </w:p>
    <w:p w14:paraId="25D057D5" w14:textId="77777777" w:rsidR="00661A81" w:rsidRDefault="00661A81" w:rsidP="00325E74">
      <w:pPr>
        <w:rPr>
          <w:lang w:val="en-GB"/>
        </w:rPr>
      </w:pPr>
    </w:p>
    <w:p w14:paraId="0829E43F" w14:textId="77777777" w:rsidR="00661A81" w:rsidRDefault="00661A81" w:rsidP="00325E74">
      <w:pPr>
        <w:rPr>
          <w:lang w:val="en-GB"/>
        </w:rPr>
      </w:pP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2669"/>
        <w:gridCol w:w="1367"/>
        <w:gridCol w:w="2456"/>
        <w:gridCol w:w="3964"/>
      </w:tblGrid>
      <w:tr w:rsidR="00661A81" w14:paraId="4D21B6A0" w14:textId="77777777" w:rsidTr="00661A81">
        <w:tc>
          <w:tcPr>
            <w:tcW w:w="1971" w:type="dxa"/>
          </w:tcPr>
          <w:p w14:paraId="6812B3B9" w14:textId="55F08532" w:rsidR="00661A81" w:rsidRPr="00661A81" w:rsidRDefault="00661A81" w:rsidP="00661A81">
            <w:pPr>
              <w:jc w:val="center"/>
              <w:rPr>
                <w:b/>
                <w:bCs/>
                <w:lang w:val="ro-RO"/>
              </w:rPr>
            </w:pPr>
            <w:r>
              <w:rPr>
                <w:b/>
                <w:bCs/>
                <w:lang w:val="en-GB"/>
              </w:rPr>
              <w:t xml:space="preserve">NUMELE </w:t>
            </w:r>
            <w:r>
              <w:rPr>
                <w:b/>
                <w:bCs/>
                <w:lang w:val="ro-RO"/>
              </w:rPr>
              <w:t>ȘI PRENUMELE ELEVULUI</w:t>
            </w:r>
          </w:p>
        </w:tc>
        <w:tc>
          <w:tcPr>
            <w:tcW w:w="1971" w:type="dxa"/>
          </w:tcPr>
          <w:p w14:paraId="3085AB22" w14:textId="2DE30853" w:rsidR="00661A81" w:rsidRPr="00661A81" w:rsidRDefault="00661A81" w:rsidP="00661A81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CNP</w:t>
            </w:r>
          </w:p>
        </w:tc>
        <w:tc>
          <w:tcPr>
            <w:tcW w:w="1971" w:type="dxa"/>
          </w:tcPr>
          <w:p w14:paraId="1302F28C" w14:textId="5BDD03FE" w:rsidR="00661A81" w:rsidRPr="00661A81" w:rsidRDefault="00661A81" w:rsidP="00661A81">
            <w:pPr>
              <w:jc w:val="center"/>
              <w:rPr>
                <w:b/>
                <w:bCs/>
                <w:lang w:val="en-GB"/>
              </w:rPr>
            </w:pPr>
            <w:r w:rsidRPr="00661A81">
              <w:rPr>
                <w:b/>
                <w:bCs/>
                <w:lang w:val="en-GB"/>
              </w:rPr>
              <w:t>CLASA</w:t>
            </w:r>
          </w:p>
        </w:tc>
        <w:tc>
          <w:tcPr>
            <w:tcW w:w="4543" w:type="dxa"/>
          </w:tcPr>
          <w:p w14:paraId="452D5C76" w14:textId="3E473537" w:rsidR="00661A81" w:rsidRPr="00661A81" w:rsidRDefault="00661A81" w:rsidP="00661A81">
            <w:pPr>
              <w:jc w:val="center"/>
              <w:rPr>
                <w:b/>
                <w:bCs/>
                <w:lang w:val="en-GB"/>
              </w:rPr>
            </w:pPr>
            <w:r w:rsidRPr="00661A81">
              <w:rPr>
                <w:b/>
                <w:bCs/>
                <w:lang w:val="en-GB"/>
              </w:rPr>
              <w:t>UNITATEA DE ÎNVĂȚĂMÂNT</w:t>
            </w:r>
          </w:p>
          <w:p w14:paraId="731FAB5D" w14:textId="77777777" w:rsidR="00661A81" w:rsidRDefault="00661A81" w:rsidP="00661A81">
            <w:pPr>
              <w:jc w:val="center"/>
              <w:rPr>
                <w:lang w:val="en-GB"/>
              </w:rPr>
            </w:pPr>
          </w:p>
        </w:tc>
      </w:tr>
      <w:tr w:rsidR="00661A81" w14:paraId="0984232A" w14:textId="77777777" w:rsidTr="00661A81">
        <w:tc>
          <w:tcPr>
            <w:tcW w:w="1971" w:type="dxa"/>
          </w:tcPr>
          <w:p w14:paraId="2167F8C9" w14:textId="62D29E78" w:rsidR="00661A81" w:rsidRDefault="00CE7DB5" w:rsidP="00325E74">
            <w:pPr>
              <w:rPr>
                <w:lang w:val="en-GB"/>
              </w:rPr>
            </w:pPr>
            <w:r>
              <w:rPr>
                <w:lang w:val="en-GB"/>
              </w:rPr>
              <w:t>1	qweq	123123123	123	Test</w:t>
              <w:br/>
              <w:t>2	etest	123123131	123	Test</w:t>
            </w:r>
          </w:p>
        </w:tc>
        <w:tc>
          <w:tcPr>
            <w:tcW w:w="1971" w:type="dxa"/>
          </w:tcPr>
          <w:p w14:paraId="2CBFF6A3" w14:textId="04347D7F" w:rsidR="00661A81" w:rsidRDefault="00661A81" w:rsidP="00325E74">
            <w:pPr>
              <w:rPr>
                <w:lang w:val="en-GB"/>
              </w:rPr>
            </w:pPr>
          </w:p>
        </w:tc>
        <w:tc>
          <w:tcPr>
            <w:tcW w:w="1971" w:type="dxa"/>
          </w:tcPr>
          <w:p w14:paraId="5B6586DB" w14:textId="791657D5" w:rsidR="00661A81" w:rsidRDefault="00CE7DB5" w:rsidP="00325E74">
            <w:pPr>
              <w:rPr>
                <w:lang w:val="en-GB"/>
              </w:rPr>
            </w:pPr>
            <w:r>
              <w:rPr>
                <w:lang w:val="en-GB"/>
              </w:rPr>
              <w:t>123</w:t>
              <w:br/>
              <w:t>123</w:t>
            </w:r>
          </w:p>
        </w:tc>
        <w:tc>
          <w:tcPr>
            <w:tcW w:w="4543" w:type="dxa"/>
          </w:tcPr>
          <w:p w14:paraId="60F36FE0" w14:textId="1C833DC1" w:rsidR="00661A81" w:rsidRDefault="00CE7DB5" w:rsidP="00325E74">
            <w:pPr>
              <w:rPr>
                <w:lang w:val="en-GB"/>
              </w:rPr>
            </w:pPr>
            <w:r>
              <w:rPr>
                <w:lang w:val="en-GB"/>
              </w:rPr>
              <w:t/>
            </w:r>
          </w:p>
        </w:tc>
      </w:tr>
      <w:tr w:rsidR="00661A81" w14:paraId="74437972" w14:textId="77777777" w:rsidTr="00661A81">
        <w:tc>
          <w:tcPr>
            <w:tcW w:w="1971" w:type="dxa"/>
          </w:tcPr>
          <w:p w14:paraId="6582EDE1" w14:textId="77777777" w:rsidR="00661A81" w:rsidRDefault="00661A81" w:rsidP="00325E74">
            <w:pPr>
              <w:rPr>
                <w:lang w:val="en-GB"/>
              </w:rPr>
            </w:pPr>
          </w:p>
        </w:tc>
        <w:tc>
          <w:tcPr>
            <w:tcW w:w="1971" w:type="dxa"/>
          </w:tcPr>
          <w:p w14:paraId="6AECB9B6" w14:textId="77777777" w:rsidR="00661A81" w:rsidRDefault="00661A81" w:rsidP="00325E74">
            <w:pPr>
              <w:rPr>
                <w:lang w:val="en-GB"/>
              </w:rPr>
            </w:pPr>
          </w:p>
        </w:tc>
        <w:tc>
          <w:tcPr>
            <w:tcW w:w="1971" w:type="dxa"/>
          </w:tcPr>
          <w:p w14:paraId="169D6751" w14:textId="77777777" w:rsidR="00661A81" w:rsidRDefault="00661A81" w:rsidP="00325E74">
            <w:pPr>
              <w:rPr>
                <w:lang w:val="en-GB"/>
              </w:rPr>
            </w:pPr>
          </w:p>
        </w:tc>
        <w:tc>
          <w:tcPr>
            <w:tcW w:w="4543" w:type="dxa"/>
          </w:tcPr>
          <w:p w14:paraId="2F914CFE" w14:textId="77777777" w:rsidR="00661A81" w:rsidRDefault="00661A81" w:rsidP="00325E74">
            <w:pPr>
              <w:rPr>
                <w:lang w:val="en-GB"/>
              </w:rPr>
            </w:pPr>
          </w:p>
        </w:tc>
      </w:tr>
      <w:tr w:rsidR="00661A81" w14:paraId="77ACB969" w14:textId="77777777" w:rsidTr="00661A81">
        <w:tc>
          <w:tcPr>
            <w:tcW w:w="1971" w:type="dxa"/>
          </w:tcPr>
          <w:p w14:paraId="52DC8EDE" w14:textId="77777777" w:rsidR="00661A81" w:rsidRDefault="00661A81" w:rsidP="00325E74">
            <w:pPr>
              <w:rPr>
                <w:lang w:val="en-GB"/>
              </w:rPr>
            </w:pPr>
          </w:p>
        </w:tc>
        <w:tc>
          <w:tcPr>
            <w:tcW w:w="1971" w:type="dxa"/>
          </w:tcPr>
          <w:p w14:paraId="7261AE57" w14:textId="77777777" w:rsidR="00661A81" w:rsidRDefault="00661A81" w:rsidP="00325E74">
            <w:pPr>
              <w:rPr>
                <w:lang w:val="en-GB"/>
              </w:rPr>
            </w:pPr>
          </w:p>
        </w:tc>
        <w:tc>
          <w:tcPr>
            <w:tcW w:w="1971" w:type="dxa"/>
          </w:tcPr>
          <w:p w14:paraId="286A3BB0" w14:textId="77777777" w:rsidR="00661A81" w:rsidRDefault="00661A81" w:rsidP="00325E74">
            <w:pPr>
              <w:rPr>
                <w:lang w:val="en-GB"/>
              </w:rPr>
            </w:pPr>
          </w:p>
        </w:tc>
        <w:tc>
          <w:tcPr>
            <w:tcW w:w="4543" w:type="dxa"/>
          </w:tcPr>
          <w:p w14:paraId="0E80A0FD" w14:textId="77777777" w:rsidR="00661A81" w:rsidRDefault="00661A81" w:rsidP="00325E74">
            <w:pPr>
              <w:rPr>
                <w:lang w:val="en-GB"/>
              </w:rPr>
            </w:pPr>
          </w:p>
        </w:tc>
      </w:tr>
      <w:tr w:rsidR="00661A81" w14:paraId="44F8EDBE" w14:textId="77777777" w:rsidTr="00661A81">
        <w:tc>
          <w:tcPr>
            <w:tcW w:w="1971" w:type="dxa"/>
          </w:tcPr>
          <w:p w14:paraId="65C673D1" w14:textId="77777777" w:rsidR="00661A81" w:rsidRDefault="00661A81" w:rsidP="00325E74">
            <w:pPr>
              <w:rPr>
                <w:lang w:val="en-GB"/>
              </w:rPr>
            </w:pPr>
          </w:p>
        </w:tc>
        <w:tc>
          <w:tcPr>
            <w:tcW w:w="1971" w:type="dxa"/>
          </w:tcPr>
          <w:p w14:paraId="0956061A" w14:textId="77777777" w:rsidR="00661A81" w:rsidRDefault="00661A81" w:rsidP="00325E74">
            <w:pPr>
              <w:rPr>
                <w:lang w:val="en-GB"/>
              </w:rPr>
            </w:pPr>
          </w:p>
        </w:tc>
        <w:tc>
          <w:tcPr>
            <w:tcW w:w="1971" w:type="dxa"/>
          </w:tcPr>
          <w:p w14:paraId="4434B982" w14:textId="77777777" w:rsidR="00661A81" w:rsidRDefault="00661A81" w:rsidP="00325E74">
            <w:pPr>
              <w:rPr>
                <w:lang w:val="en-GB"/>
              </w:rPr>
            </w:pPr>
          </w:p>
        </w:tc>
        <w:tc>
          <w:tcPr>
            <w:tcW w:w="4543" w:type="dxa"/>
          </w:tcPr>
          <w:p w14:paraId="35BD948E" w14:textId="77777777" w:rsidR="00661A81" w:rsidRDefault="00661A81" w:rsidP="00325E74">
            <w:pPr>
              <w:rPr>
                <w:lang w:val="en-GB"/>
              </w:rPr>
            </w:pPr>
          </w:p>
        </w:tc>
      </w:tr>
    </w:tbl>
    <w:p w14:paraId="2C966664" w14:textId="77777777" w:rsidR="00661A81" w:rsidRPr="00661A81" w:rsidRDefault="00661A81" w:rsidP="00325E74">
      <w:pPr>
        <w:rPr>
          <w:lang w:val="en-GB"/>
        </w:rPr>
      </w:pPr>
    </w:p>
    <w:p w14:paraId="53269179" w14:textId="77777777" w:rsidR="007A4B9C" w:rsidRDefault="007A4B9C" w:rsidP="00325E74"/>
    <w:p w14:paraId="09A7BA42" w14:textId="6D7333BE" w:rsidR="007A4B9C" w:rsidRDefault="00661A81" w:rsidP="00325E74">
      <w:pPr>
        <w:rPr>
          <w:lang w:val="en-GB"/>
        </w:rPr>
      </w:pPr>
      <w:proofErr w:type="spellStart"/>
      <w:r>
        <w:t>Membrii</w:t>
      </w:r>
      <w:proofErr w:type="spellEnd"/>
      <w:r>
        <w:t xml:space="preserve"> </w:t>
      </w:r>
      <w:proofErr w:type="spellStart"/>
      <w:r>
        <w:t>comisiei</w:t>
      </w:r>
      <w:proofErr w:type="spellEnd"/>
      <w:r>
        <w:rPr>
          <w:lang w:val="en-GB"/>
        </w:rPr>
        <w:t>:</w:t>
      </w:r>
    </w:p>
    <w:p w14:paraId="02A12DA7" w14:textId="655ACA74" w:rsidR="007A4B9C" w:rsidRDefault="00CE7DB5" w:rsidP="00325E74">
      <w:r>
        <w:rPr>
          <w:lang w:val="en-GB"/>
        </w:rPr>
        <w:t>[MEMBRI_COMSIEI]</w:t>
      </w:r>
    </w:p>
    <w:p w14:paraId="7C611191" w14:textId="77777777" w:rsidR="007A4B9C" w:rsidRDefault="007A4B9C" w:rsidP="00325E74"/>
    <w:p w14:paraId="6E716062" w14:textId="77777777" w:rsidR="007A4B9C" w:rsidRDefault="007A4B9C" w:rsidP="00325E74"/>
    <w:p w14:paraId="248408FE" w14:textId="5055FA40" w:rsidR="007A4B9C" w:rsidRDefault="00517CCB" w:rsidP="00517CCB">
      <w:pPr>
        <w:ind w:left="4320"/>
      </w:pPr>
      <w:proofErr w:type="spellStart"/>
      <w:r>
        <w:t>Aprobat</w:t>
      </w:r>
      <w:proofErr w:type="spellEnd"/>
      <w:r>
        <w:t>,</w:t>
      </w:r>
    </w:p>
    <w:p w14:paraId="2576F16A" w14:textId="0D6E47D0" w:rsidR="007A4B9C" w:rsidRDefault="007A4B9C" w:rsidP="00517CCB">
      <w:pPr>
        <w:jc w:val="center"/>
      </w:pPr>
      <w:r>
        <w:t xml:space="preserve">Inspector </w:t>
      </w:r>
      <w:proofErr w:type="spellStart"/>
      <w:r>
        <w:t>Școlar</w:t>
      </w:r>
      <w:proofErr w:type="spellEnd"/>
      <w:r>
        <w:t xml:space="preserve"> General,</w:t>
      </w:r>
    </w:p>
    <w:p w14:paraId="5F1837F6" w14:textId="77777777" w:rsidR="00A3665B" w:rsidRPr="00517CCB" w:rsidRDefault="007A4B9C" w:rsidP="00A3665B">
      <w:pPr>
        <w:jc w:val="center"/>
        <w:rPr>
          <w:lang w:val="pt-PT"/>
        </w:rPr>
      </w:pPr>
      <w:r w:rsidRPr="00517CCB">
        <w:rPr>
          <w:lang w:val="pt-PT"/>
        </w:rPr>
        <w:t xml:space="preserve">prof. Cici-Mihaela BOLOVAN  </w:t>
      </w:r>
    </w:p>
    <w:p w14:paraId="3F27CB02" w14:textId="77777777" w:rsidR="00A3665B" w:rsidRPr="00517CCB" w:rsidRDefault="00A3665B" w:rsidP="00A3665B">
      <w:pPr>
        <w:jc w:val="center"/>
        <w:rPr>
          <w:lang w:val="pt-PT"/>
        </w:rPr>
      </w:pPr>
    </w:p>
    <w:p w14:paraId="6CF4BC4C" w14:textId="53B218CF" w:rsidR="00BF5E39" w:rsidRPr="00517CCB" w:rsidRDefault="00BF5E39" w:rsidP="00BF5E39">
      <w:pPr>
        <w:rPr>
          <w:lang w:val="pt-PT"/>
        </w:rPr>
      </w:pPr>
      <w:r w:rsidRPr="00517CCB">
        <w:rPr>
          <w:lang w:val="pt-PT"/>
        </w:rPr>
        <w:t xml:space="preserve">                     </w:t>
      </w:r>
    </w:p>
    <w:p w14:paraId="10883212" w14:textId="5AC5B2E1" w:rsidR="00BF5E39" w:rsidRPr="00517CCB" w:rsidRDefault="00BF5E39" w:rsidP="00517CCB">
      <w:pPr>
        <w:jc w:val="right"/>
        <w:rPr>
          <w:lang w:val="pt-PT"/>
        </w:rPr>
      </w:pPr>
      <w:r w:rsidRPr="00517CCB">
        <w:rPr>
          <w:lang w:val="pt-PT"/>
        </w:rPr>
        <w:t>Inspector Școlar,</w:t>
      </w:r>
    </w:p>
    <w:p w14:paraId="53F58659" w14:textId="4BF14D9B" w:rsidR="007A4B9C" w:rsidRPr="00517CCB" w:rsidRDefault="00BF5E39" w:rsidP="00BC58BE">
      <w:pPr>
        <w:jc w:val="right"/>
        <w:rPr>
          <w:lang w:val="pt-PT"/>
        </w:rPr>
      </w:pPr>
      <w:r w:rsidRPr="00517CCB">
        <w:rPr>
          <w:lang w:val="pt-PT"/>
        </w:rPr>
        <w:t xml:space="preserve">                                                                   </w:t>
      </w:r>
      <w:r w:rsidR="00CE7DB5">
        <w:rPr>
          <w:lang w:val="pt-PT"/>
        </w:rPr>
        <w:t/>
      </w:r>
    </w:p>
    <w:sectPr w:rsidR="007A4B9C" w:rsidRPr="00517CCB" w:rsidSect="00024DBE">
      <w:headerReference w:type="default" r:id="rId7"/>
      <w:footerReference w:type="default" r:id="rId8"/>
      <w:pgSz w:w="11907" w:h="16840" w:code="9"/>
      <w:pgMar w:top="1134" w:right="1134" w:bottom="709" w:left="1134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0CBB9F" w14:textId="77777777" w:rsidR="00D325BE" w:rsidRDefault="00D325BE" w:rsidP="002432B3">
      <w:r>
        <w:separator/>
      </w:r>
    </w:p>
  </w:endnote>
  <w:endnote w:type="continuationSeparator" w:id="0">
    <w:p w14:paraId="676575BD" w14:textId="77777777" w:rsidR="00D325BE" w:rsidRDefault="00D325BE" w:rsidP="002432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okmarkStart w:id="0" w:name="_Hlk152576760"/>
  <w:bookmarkStart w:id="1" w:name="_Hlk152576761"/>
  <w:p w14:paraId="2B872F96" w14:textId="5FB37B4E" w:rsidR="00CA1C76" w:rsidRDefault="00661A81" w:rsidP="009F4D91">
    <w:pPr>
      <w:tabs>
        <w:tab w:val="left" w:pos="5189"/>
        <w:tab w:val="center" w:pos="7498"/>
        <w:tab w:val="left" w:pos="10065"/>
      </w:tabs>
      <w:ind w:left="-1440" w:right="-1440"/>
      <w:rPr>
        <w:sz w:val="18"/>
        <w:szCs w:val="18"/>
        <w:lang w:val="ro-RO"/>
      </w:rPr>
    </w:pPr>
    <w:r>
      <w:rPr>
        <w:noProof/>
        <w:sz w:val="18"/>
        <w:szCs w:val="18"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57191DA6" wp14:editId="2321B899">
              <wp:simplePos x="0" y="0"/>
              <wp:positionH relativeFrom="column">
                <wp:posOffset>-170815</wp:posOffset>
              </wp:positionH>
              <wp:positionV relativeFrom="paragraph">
                <wp:posOffset>118110</wp:posOffset>
              </wp:positionV>
              <wp:extent cx="9893300" cy="0"/>
              <wp:effectExtent l="10160" t="13335" r="12065" b="5715"/>
              <wp:wrapNone/>
              <wp:docPr id="1569974602" name="Conector drept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98933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D96A4F5" id="Conector drept 2" o:spid="_x0000_s1026" style="position:absolute;z-index:2516567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13.45pt,9.3pt" to="765.5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">
              <o:lock v:ext="edit" shapetype="f"/>
            </v:line>
          </w:pict>
        </mc:Fallback>
      </mc:AlternateContent>
    </w:r>
    <w:r w:rsidR="00CA1C76">
      <w:rPr>
        <w:sz w:val="18"/>
        <w:szCs w:val="18"/>
        <w:lang w:val="ro-RO"/>
      </w:rPr>
      <w:tab/>
    </w:r>
    <w:r w:rsidR="00CA1C76">
      <w:rPr>
        <w:sz w:val="18"/>
        <w:szCs w:val="18"/>
        <w:lang w:val="ro-RO"/>
      </w:rPr>
      <w:tab/>
    </w:r>
  </w:p>
  <w:p w14:paraId="7C395A84" w14:textId="77777777" w:rsidR="00CA1C76" w:rsidRPr="00EA2135" w:rsidRDefault="00CA1C76" w:rsidP="009F4D91">
    <w:pPr>
      <w:tabs>
        <w:tab w:val="left" w:pos="1008"/>
        <w:tab w:val="center" w:pos="4961"/>
      </w:tabs>
      <w:ind w:left="-1440" w:right="-1440"/>
      <w:rPr>
        <w:sz w:val="18"/>
        <w:szCs w:val="18"/>
        <w:lang w:val="ro-RO"/>
      </w:rPr>
    </w:pPr>
    <w:r>
      <w:rPr>
        <w:sz w:val="18"/>
        <w:szCs w:val="18"/>
        <w:lang w:val="ro-RO"/>
      </w:rPr>
      <w:tab/>
    </w:r>
    <w:r>
      <w:rPr>
        <w:sz w:val="18"/>
        <w:szCs w:val="18"/>
        <w:lang w:val="ro-RO"/>
      </w:rPr>
      <w:tab/>
    </w:r>
    <w:r w:rsidRPr="00EA2135">
      <w:rPr>
        <w:sz w:val="18"/>
        <w:szCs w:val="18"/>
        <w:lang w:val="ro-RO"/>
      </w:rPr>
      <w:t>B-dul Al. I Cuza, nr. 172, 810025 Brăila; Tel: +40(0) 239 61 91 60; Fax: +40(0) 239 61 40 60</w:t>
    </w:r>
  </w:p>
  <w:p w14:paraId="3F526FAA" w14:textId="77777777" w:rsidR="00CA1C76" w:rsidRPr="00EA2135" w:rsidRDefault="00CA1C76" w:rsidP="009F4D91">
    <w:pPr>
      <w:ind w:left="-1440" w:right="-1440"/>
      <w:jc w:val="center"/>
      <w:rPr>
        <w:sz w:val="18"/>
        <w:szCs w:val="18"/>
        <w:lang w:val="ro-RO"/>
      </w:rPr>
    </w:pPr>
    <w:r w:rsidRPr="00EA2135">
      <w:rPr>
        <w:sz w:val="18"/>
        <w:szCs w:val="18"/>
        <w:lang w:val="ro-RO"/>
      </w:rPr>
      <w:t xml:space="preserve">www.isjbraila.ro, </w:t>
    </w:r>
    <w:r>
      <w:rPr>
        <w:sz w:val="18"/>
        <w:szCs w:val="18"/>
        <w:lang w:val="ro-RO"/>
      </w:rPr>
      <w:t>contact@isjbraila.ro</w:t>
    </w:r>
  </w:p>
  <w:p w14:paraId="5892B462" w14:textId="77777777" w:rsidR="00CA1C76" w:rsidRPr="00EA2135" w:rsidRDefault="00CA1C76" w:rsidP="009F4D91">
    <w:pPr>
      <w:pStyle w:val="Header"/>
      <w:rPr>
        <w:lang w:val="ro-RO"/>
      </w:rPr>
    </w:pPr>
  </w:p>
  <w:p w14:paraId="0F1EF576" w14:textId="77777777" w:rsidR="00CA1C76" w:rsidRPr="00EA2135" w:rsidRDefault="00CA1C76" w:rsidP="009F4D91">
    <w:pPr>
      <w:pStyle w:val="Footer"/>
      <w:tabs>
        <w:tab w:val="clear" w:pos="4680"/>
        <w:tab w:val="clear" w:pos="9360"/>
        <w:tab w:val="left" w:pos="8055"/>
      </w:tabs>
      <w:rPr>
        <w:lang w:val="ro-RO"/>
      </w:rPr>
    </w:pPr>
    <w:r>
      <w:rPr>
        <w:lang w:val="ro-RO"/>
      </w:rPr>
      <w:tab/>
    </w:r>
  </w:p>
  <w:bookmarkEnd w:id="0"/>
  <w:bookmarkEnd w:id="1"/>
  <w:p w14:paraId="31BB6BE3" w14:textId="77777777" w:rsidR="00CA1C76" w:rsidRPr="009C7BD3" w:rsidRDefault="00CA1C76" w:rsidP="009F4D91">
    <w:pPr>
      <w:pStyle w:val="Footer"/>
      <w:rPr>
        <w:lang w:val="ro-RO"/>
      </w:rPr>
    </w:pPr>
  </w:p>
  <w:p w14:paraId="7E26A9E5" w14:textId="77777777" w:rsidR="00CA1C76" w:rsidRPr="009C7BD3" w:rsidRDefault="00CA1C76" w:rsidP="009F4D91">
    <w:pPr>
      <w:pStyle w:val="Footer"/>
      <w:rPr>
        <w:lang w:val="ro-RO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CFB7EE" w14:textId="77777777" w:rsidR="00D325BE" w:rsidRDefault="00D325BE" w:rsidP="002432B3">
      <w:r>
        <w:separator/>
      </w:r>
    </w:p>
  </w:footnote>
  <w:footnote w:type="continuationSeparator" w:id="0">
    <w:p w14:paraId="1C5FABB5" w14:textId="77777777" w:rsidR="00D325BE" w:rsidRDefault="00D325BE" w:rsidP="002432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94F5AB" w14:textId="2B159D2D" w:rsidR="00CA1C76" w:rsidRDefault="00661A81" w:rsidP="00530505">
    <w:pPr>
      <w:tabs>
        <w:tab w:val="left" w:pos="7498"/>
      </w:tabs>
      <w:rPr>
        <w:b/>
        <w:lang w:val="ro-RO"/>
      </w:rPr>
    </w:pPr>
    <w:r>
      <w:rPr>
        <w:noProof/>
      </w:rPr>
      <w:drawing>
        <wp:anchor distT="0" distB="0" distL="114300" distR="114300" simplePos="0" relativeHeight="251658752" behindDoc="0" locked="0" layoutInCell="1" allowOverlap="1" wp14:anchorId="69EB997A" wp14:editId="02484F44">
          <wp:simplePos x="0" y="0"/>
          <wp:positionH relativeFrom="column">
            <wp:posOffset>4394835</wp:posOffset>
          </wp:positionH>
          <wp:positionV relativeFrom="paragraph">
            <wp:posOffset>-66675</wp:posOffset>
          </wp:positionV>
          <wp:extent cx="2117090" cy="374650"/>
          <wp:effectExtent l="0" t="0" r="0" b="0"/>
          <wp:wrapNone/>
          <wp:docPr id="11" name="Picture 1" descr="Acasă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casă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17090" cy="374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1" locked="0" layoutInCell="1" allowOverlap="1" wp14:anchorId="0E6BC2B4" wp14:editId="4FC86A03">
          <wp:simplePos x="0" y="0"/>
          <wp:positionH relativeFrom="column">
            <wp:posOffset>-174625</wp:posOffset>
          </wp:positionH>
          <wp:positionV relativeFrom="paragraph">
            <wp:posOffset>-63500</wp:posOffset>
          </wp:positionV>
          <wp:extent cx="559435" cy="567055"/>
          <wp:effectExtent l="0" t="0" r="0" b="0"/>
          <wp:wrapTight wrapText="bothSides">
            <wp:wrapPolygon edited="0">
              <wp:start x="0" y="0"/>
              <wp:lineTo x="0" y="21044"/>
              <wp:lineTo x="20595" y="21044"/>
              <wp:lineTo x="20595" y="0"/>
              <wp:lineTo x="0" y="0"/>
            </wp:wrapPolygon>
          </wp:wrapTight>
          <wp:docPr id="10" name="Picture 1" descr="Sigla ISJ Braila-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igla ISJ Braila-01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9435" cy="567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page">
            <wp14:pctHeight>0</wp14:pctHeight>
          </wp14:sizeRelV>
        </wp:anchor>
      </w:drawing>
    </w:r>
    <w:r w:rsidR="00CA1C76">
      <w:rPr>
        <w:b/>
      </w:rPr>
      <w:t xml:space="preserve">            </w:t>
    </w:r>
    <w:r w:rsidR="00CA1C76" w:rsidRPr="00C958C9">
      <w:rPr>
        <w:b/>
      </w:rPr>
      <w:t xml:space="preserve">INSPECTORATUL </w:t>
    </w:r>
    <w:r w:rsidR="00CA1C76">
      <w:rPr>
        <w:b/>
        <w:lang w:val="ro-RO"/>
      </w:rPr>
      <w:t>ŞCOLAR JUDEŢEAN</w:t>
    </w:r>
    <w:r w:rsidR="00CA1C76">
      <w:rPr>
        <w:b/>
        <w:lang w:val="ro-RO"/>
      </w:rPr>
      <w:tab/>
    </w:r>
  </w:p>
  <w:p w14:paraId="17A17FD5" w14:textId="77777777" w:rsidR="00CA1C76" w:rsidRPr="00AE5498" w:rsidRDefault="00CA1C76" w:rsidP="00530505">
    <w:pPr>
      <w:tabs>
        <w:tab w:val="left" w:pos="7448"/>
      </w:tabs>
      <w:rPr>
        <w:noProof/>
      </w:rPr>
    </w:pPr>
    <w:r>
      <w:rPr>
        <w:b/>
        <w:lang w:val="ro-RO"/>
      </w:rPr>
      <w:t xml:space="preserve">            </w:t>
    </w:r>
    <w:r w:rsidRPr="00C958C9">
      <w:rPr>
        <w:b/>
        <w:lang w:val="ro-RO"/>
      </w:rPr>
      <w:t>BRĂILA</w:t>
    </w:r>
  </w:p>
  <w:p w14:paraId="29B1D8A2" w14:textId="77777777" w:rsidR="00CA1C76" w:rsidRPr="00530505" w:rsidRDefault="00CA1C76" w:rsidP="0053050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47DB9"/>
    <w:multiLevelType w:val="multilevel"/>
    <w:tmpl w:val="DA325E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3463DD"/>
    <w:multiLevelType w:val="hybridMultilevel"/>
    <w:tmpl w:val="5A90CE0E"/>
    <w:lvl w:ilvl="0" w:tplc="2312BB1A">
      <w:start w:val="1"/>
      <w:numFmt w:val="decimal"/>
      <w:lvlText w:val="%1."/>
      <w:lvlJc w:val="left"/>
      <w:pPr>
        <w:ind w:left="107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E00F9D"/>
    <w:multiLevelType w:val="hybridMultilevel"/>
    <w:tmpl w:val="44E0D830"/>
    <w:lvl w:ilvl="0" w:tplc="130639BC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AE4E2E"/>
    <w:multiLevelType w:val="multilevel"/>
    <w:tmpl w:val="DC3EBE1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AA5027A"/>
    <w:multiLevelType w:val="hybridMultilevel"/>
    <w:tmpl w:val="44E0D830"/>
    <w:lvl w:ilvl="0" w:tplc="130639BC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2B6DD7"/>
    <w:multiLevelType w:val="hybridMultilevel"/>
    <w:tmpl w:val="E8186EC8"/>
    <w:lvl w:ilvl="0" w:tplc="053E9E86">
      <w:numFmt w:val="bullet"/>
      <w:lvlText w:val="-"/>
      <w:lvlJc w:val="left"/>
      <w:pPr>
        <w:ind w:left="1080" w:hanging="360"/>
      </w:pPr>
      <w:rPr>
        <w:rFonts w:ascii="Calibri" w:eastAsia="Times New Roman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FB673A7"/>
    <w:multiLevelType w:val="multilevel"/>
    <w:tmpl w:val="34B0BB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15F1229"/>
    <w:multiLevelType w:val="multilevel"/>
    <w:tmpl w:val="D6D8B5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453686C"/>
    <w:multiLevelType w:val="hybridMultilevel"/>
    <w:tmpl w:val="1C262170"/>
    <w:lvl w:ilvl="0" w:tplc="6A9EAC22">
      <w:numFmt w:val="bullet"/>
      <w:lvlText w:val="-"/>
      <w:lvlJc w:val="left"/>
      <w:pPr>
        <w:ind w:left="2160" w:hanging="360"/>
      </w:pPr>
      <w:rPr>
        <w:rFonts w:ascii="Calibri" w:eastAsia="Calibri" w:hAnsi="Calibri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15F51173"/>
    <w:multiLevelType w:val="multilevel"/>
    <w:tmpl w:val="152802D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7F11C68"/>
    <w:multiLevelType w:val="hybridMultilevel"/>
    <w:tmpl w:val="7D6886A2"/>
    <w:lvl w:ilvl="0" w:tplc="09AC8BB8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8D02195"/>
    <w:multiLevelType w:val="hybridMultilevel"/>
    <w:tmpl w:val="83780A2A"/>
    <w:lvl w:ilvl="0" w:tplc="2E18C1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F06524C"/>
    <w:multiLevelType w:val="hybridMultilevel"/>
    <w:tmpl w:val="6FC08012"/>
    <w:lvl w:ilvl="0" w:tplc="5D1C8CC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756B01"/>
    <w:multiLevelType w:val="hybridMultilevel"/>
    <w:tmpl w:val="B7F8433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3ED71F1"/>
    <w:multiLevelType w:val="hybridMultilevel"/>
    <w:tmpl w:val="ECB6B2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005FDE"/>
    <w:multiLevelType w:val="multilevel"/>
    <w:tmpl w:val="3918BD1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5167682"/>
    <w:multiLevelType w:val="multilevel"/>
    <w:tmpl w:val="4D82CB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795276D"/>
    <w:multiLevelType w:val="multilevel"/>
    <w:tmpl w:val="509868E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A2C1519"/>
    <w:multiLevelType w:val="multilevel"/>
    <w:tmpl w:val="09E4BE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2A524C81"/>
    <w:multiLevelType w:val="hybridMultilevel"/>
    <w:tmpl w:val="48F09570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F7B3DA1"/>
    <w:multiLevelType w:val="multilevel"/>
    <w:tmpl w:val="13C4C5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2FAC25C3"/>
    <w:multiLevelType w:val="hybridMultilevel"/>
    <w:tmpl w:val="61902E9A"/>
    <w:lvl w:ilvl="0" w:tplc="E286B954">
      <w:numFmt w:val="bullet"/>
      <w:lvlText w:val="-"/>
      <w:lvlJc w:val="left"/>
      <w:pPr>
        <w:ind w:left="360" w:hanging="360"/>
      </w:pPr>
      <w:rPr>
        <w:rFonts w:ascii="Times New Roman" w:eastAsia="Calibr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1FF4B79"/>
    <w:multiLevelType w:val="multilevel"/>
    <w:tmpl w:val="4894C6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23409FB"/>
    <w:multiLevelType w:val="hybridMultilevel"/>
    <w:tmpl w:val="B138654C"/>
    <w:lvl w:ilvl="0" w:tplc="F9FCCF7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4" w15:restartNumberingAfterBreak="0">
    <w:nsid w:val="44680CD6"/>
    <w:multiLevelType w:val="hybridMultilevel"/>
    <w:tmpl w:val="2B9690B6"/>
    <w:lvl w:ilvl="0" w:tplc="A8E84B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B605D37"/>
    <w:multiLevelType w:val="hybridMultilevel"/>
    <w:tmpl w:val="780255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DA56A4"/>
    <w:multiLevelType w:val="hybridMultilevel"/>
    <w:tmpl w:val="BDFAAD82"/>
    <w:lvl w:ilvl="0" w:tplc="1982EDE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7D2513E"/>
    <w:multiLevelType w:val="hybridMultilevel"/>
    <w:tmpl w:val="CB4E1A9A"/>
    <w:lvl w:ilvl="0" w:tplc="9FC0F8B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F075CB7"/>
    <w:multiLevelType w:val="hybridMultilevel"/>
    <w:tmpl w:val="E7F8D31C"/>
    <w:lvl w:ilvl="0" w:tplc="B7B2B896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824FDD"/>
    <w:multiLevelType w:val="multilevel"/>
    <w:tmpl w:val="20FCB0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6CB36F7"/>
    <w:multiLevelType w:val="multilevel"/>
    <w:tmpl w:val="CB88AB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7DB7869"/>
    <w:multiLevelType w:val="multilevel"/>
    <w:tmpl w:val="6DF02C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B06045B"/>
    <w:multiLevelType w:val="multilevel"/>
    <w:tmpl w:val="7F22980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D13366B"/>
    <w:multiLevelType w:val="hybridMultilevel"/>
    <w:tmpl w:val="DDF6DF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C41E60"/>
    <w:multiLevelType w:val="hybridMultilevel"/>
    <w:tmpl w:val="1FE8829C"/>
    <w:lvl w:ilvl="0" w:tplc="08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7C50EBE"/>
    <w:multiLevelType w:val="multilevel"/>
    <w:tmpl w:val="99DADD6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77E975EF"/>
    <w:multiLevelType w:val="hybridMultilevel"/>
    <w:tmpl w:val="DBEA4118"/>
    <w:lvl w:ilvl="0" w:tplc="ECBA1DCE">
      <w:numFmt w:val="bullet"/>
      <w:lvlText w:val=""/>
      <w:lvlJc w:val="left"/>
      <w:pPr>
        <w:ind w:left="1800" w:hanging="360"/>
      </w:pPr>
      <w:rPr>
        <w:rFonts w:ascii="Symbol" w:eastAsia="Times New Roman" w:hAnsi="Symbol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79981A95"/>
    <w:multiLevelType w:val="multilevel"/>
    <w:tmpl w:val="FCD64C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79B3249F"/>
    <w:multiLevelType w:val="multilevel"/>
    <w:tmpl w:val="1DB4EF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7D976999"/>
    <w:multiLevelType w:val="hybridMultilevel"/>
    <w:tmpl w:val="CC84580C"/>
    <w:lvl w:ilvl="0" w:tplc="2FA640D6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FE421D4"/>
    <w:multiLevelType w:val="hybridMultilevel"/>
    <w:tmpl w:val="2EE6B5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8172094">
    <w:abstractNumId w:val="24"/>
  </w:num>
  <w:num w:numId="2" w16cid:durableId="57870772">
    <w:abstractNumId w:val="26"/>
  </w:num>
  <w:num w:numId="3" w16cid:durableId="1722903384">
    <w:abstractNumId w:val="36"/>
  </w:num>
  <w:num w:numId="4" w16cid:durableId="1485246131">
    <w:abstractNumId w:val="8"/>
  </w:num>
  <w:num w:numId="5" w16cid:durableId="474836784">
    <w:abstractNumId w:val="27"/>
  </w:num>
  <w:num w:numId="6" w16cid:durableId="1483081946">
    <w:abstractNumId w:val="5"/>
  </w:num>
  <w:num w:numId="7" w16cid:durableId="1064790228">
    <w:abstractNumId w:val="11"/>
  </w:num>
  <w:num w:numId="8" w16cid:durableId="1367870528">
    <w:abstractNumId w:val="13"/>
  </w:num>
  <w:num w:numId="9" w16cid:durableId="87196262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888230041">
    <w:abstractNumId w:val="1"/>
  </w:num>
  <w:num w:numId="11" w16cid:durableId="867523467">
    <w:abstractNumId w:val="33"/>
  </w:num>
  <w:num w:numId="12" w16cid:durableId="751895488">
    <w:abstractNumId w:val="25"/>
  </w:num>
  <w:num w:numId="13" w16cid:durableId="99763025">
    <w:abstractNumId w:val="14"/>
  </w:num>
  <w:num w:numId="14" w16cid:durableId="1028405881">
    <w:abstractNumId w:val="4"/>
  </w:num>
  <w:num w:numId="15" w16cid:durableId="1869373653">
    <w:abstractNumId w:val="2"/>
  </w:num>
  <w:num w:numId="16" w16cid:durableId="143551949">
    <w:abstractNumId w:val="34"/>
  </w:num>
  <w:num w:numId="17" w16cid:durableId="307589219">
    <w:abstractNumId w:val="28"/>
  </w:num>
  <w:num w:numId="18" w16cid:durableId="1232159805">
    <w:abstractNumId w:val="19"/>
  </w:num>
  <w:num w:numId="19" w16cid:durableId="443236720">
    <w:abstractNumId w:val="10"/>
  </w:num>
  <w:num w:numId="20" w16cid:durableId="955141462">
    <w:abstractNumId w:val="23"/>
  </w:num>
  <w:num w:numId="21" w16cid:durableId="750666690">
    <w:abstractNumId w:val="21"/>
  </w:num>
  <w:num w:numId="22" w16cid:durableId="474034387">
    <w:abstractNumId w:val="39"/>
  </w:num>
  <w:num w:numId="23" w16cid:durableId="1218007315">
    <w:abstractNumId w:val="12"/>
  </w:num>
  <w:num w:numId="24" w16cid:durableId="46299345">
    <w:abstractNumId w:val="37"/>
  </w:num>
  <w:num w:numId="25" w16cid:durableId="1014309830">
    <w:abstractNumId w:val="30"/>
  </w:num>
  <w:num w:numId="26" w16cid:durableId="717171745">
    <w:abstractNumId w:val="16"/>
  </w:num>
  <w:num w:numId="27" w16cid:durableId="753862495">
    <w:abstractNumId w:val="22"/>
  </w:num>
  <w:num w:numId="28" w16cid:durableId="1750031469">
    <w:abstractNumId w:val="17"/>
  </w:num>
  <w:num w:numId="29" w16cid:durableId="43138953">
    <w:abstractNumId w:val="15"/>
  </w:num>
  <w:num w:numId="30" w16cid:durableId="644891280">
    <w:abstractNumId w:val="6"/>
  </w:num>
  <w:num w:numId="31" w16cid:durableId="1504733928">
    <w:abstractNumId w:val="0"/>
  </w:num>
  <w:num w:numId="32" w16cid:durableId="363092777">
    <w:abstractNumId w:val="31"/>
  </w:num>
  <w:num w:numId="33" w16cid:durableId="7802092">
    <w:abstractNumId w:val="32"/>
  </w:num>
  <w:num w:numId="34" w16cid:durableId="2070222851">
    <w:abstractNumId w:val="7"/>
  </w:num>
  <w:num w:numId="35" w16cid:durableId="1722635193">
    <w:abstractNumId w:val="20"/>
  </w:num>
  <w:num w:numId="36" w16cid:durableId="574440847">
    <w:abstractNumId w:val="18"/>
  </w:num>
  <w:num w:numId="37" w16cid:durableId="861163643">
    <w:abstractNumId w:val="29"/>
  </w:num>
  <w:num w:numId="38" w16cid:durableId="871458444">
    <w:abstractNumId w:val="38"/>
  </w:num>
  <w:num w:numId="39" w16cid:durableId="1508591962">
    <w:abstractNumId w:val="3"/>
  </w:num>
  <w:num w:numId="40" w16cid:durableId="1431504624">
    <w:abstractNumId w:val="35"/>
  </w:num>
  <w:num w:numId="41" w16cid:durableId="1620792524">
    <w:abstractNumId w:val="9"/>
  </w:num>
  <w:num w:numId="42" w16cid:durableId="767583959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072"/>
    <w:rsid w:val="0000564A"/>
    <w:rsid w:val="00016608"/>
    <w:rsid w:val="00016DDD"/>
    <w:rsid w:val="000176D1"/>
    <w:rsid w:val="00021342"/>
    <w:rsid w:val="00024DBE"/>
    <w:rsid w:val="000253CC"/>
    <w:rsid w:val="00041DEC"/>
    <w:rsid w:val="00046708"/>
    <w:rsid w:val="0004700E"/>
    <w:rsid w:val="00055247"/>
    <w:rsid w:val="000556F1"/>
    <w:rsid w:val="000667B0"/>
    <w:rsid w:val="0007263D"/>
    <w:rsid w:val="00072726"/>
    <w:rsid w:val="00073B7C"/>
    <w:rsid w:val="00077483"/>
    <w:rsid w:val="00083CAA"/>
    <w:rsid w:val="00085772"/>
    <w:rsid w:val="00086DD8"/>
    <w:rsid w:val="00091AE5"/>
    <w:rsid w:val="000A20C5"/>
    <w:rsid w:val="000B0612"/>
    <w:rsid w:val="000C50D8"/>
    <w:rsid w:val="000D2B07"/>
    <w:rsid w:val="000D2E53"/>
    <w:rsid w:val="000D5CBE"/>
    <w:rsid w:val="000E77FC"/>
    <w:rsid w:val="000E7BF1"/>
    <w:rsid w:val="000F20FA"/>
    <w:rsid w:val="00106085"/>
    <w:rsid w:val="001129F7"/>
    <w:rsid w:val="001138B3"/>
    <w:rsid w:val="00132368"/>
    <w:rsid w:val="001344CD"/>
    <w:rsid w:val="00154C34"/>
    <w:rsid w:val="00155513"/>
    <w:rsid w:val="00162D02"/>
    <w:rsid w:val="00174405"/>
    <w:rsid w:val="0017647A"/>
    <w:rsid w:val="001774A2"/>
    <w:rsid w:val="0018560B"/>
    <w:rsid w:val="00185E8E"/>
    <w:rsid w:val="00191D4A"/>
    <w:rsid w:val="001923CB"/>
    <w:rsid w:val="00193463"/>
    <w:rsid w:val="001A4762"/>
    <w:rsid w:val="001A504B"/>
    <w:rsid w:val="001B2A34"/>
    <w:rsid w:val="001B64DF"/>
    <w:rsid w:val="001C3C5A"/>
    <w:rsid w:val="001C74B1"/>
    <w:rsid w:val="001D3145"/>
    <w:rsid w:val="001D6E51"/>
    <w:rsid w:val="001E3846"/>
    <w:rsid w:val="001E582E"/>
    <w:rsid w:val="001E634B"/>
    <w:rsid w:val="001E678E"/>
    <w:rsid w:val="001E67A3"/>
    <w:rsid w:val="001F4052"/>
    <w:rsid w:val="002005F1"/>
    <w:rsid w:val="00201CD2"/>
    <w:rsid w:val="00210AB9"/>
    <w:rsid w:val="0022157C"/>
    <w:rsid w:val="0022462C"/>
    <w:rsid w:val="00230FC8"/>
    <w:rsid w:val="002319F9"/>
    <w:rsid w:val="00232F39"/>
    <w:rsid w:val="00240213"/>
    <w:rsid w:val="002432B3"/>
    <w:rsid w:val="002611CE"/>
    <w:rsid w:val="00281B44"/>
    <w:rsid w:val="00285994"/>
    <w:rsid w:val="0029599A"/>
    <w:rsid w:val="002B0EAD"/>
    <w:rsid w:val="002B3D35"/>
    <w:rsid w:val="002B591D"/>
    <w:rsid w:val="002C3514"/>
    <w:rsid w:val="002C7AF4"/>
    <w:rsid w:val="002D48CE"/>
    <w:rsid w:val="002E0421"/>
    <w:rsid w:val="002E15B2"/>
    <w:rsid w:val="002F1EBF"/>
    <w:rsid w:val="002F28D1"/>
    <w:rsid w:val="00316CB6"/>
    <w:rsid w:val="00325577"/>
    <w:rsid w:val="00325E74"/>
    <w:rsid w:val="00345CBD"/>
    <w:rsid w:val="0035501E"/>
    <w:rsid w:val="00395052"/>
    <w:rsid w:val="00396FD2"/>
    <w:rsid w:val="003D14D9"/>
    <w:rsid w:val="003D4053"/>
    <w:rsid w:val="003E37D3"/>
    <w:rsid w:val="003E7851"/>
    <w:rsid w:val="003F28D1"/>
    <w:rsid w:val="003F492F"/>
    <w:rsid w:val="003F7872"/>
    <w:rsid w:val="00402C01"/>
    <w:rsid w:val="004219B4"/>
    <w:rsid w:val="00423479"/>
    <w:rsid w:val="004261A3"/>
    <w:rsid w:val="00445936"/>
    <w:rsid w:val="00453D7E"/>
    <w:rsid w:val="00457477"/>
    <w:rsid w:val="00457678"/>
    <w:rsid w:val="0046197C"/>
    <w:rsid w:val="00462326"/>
    <w:rsid w:val="00464DD0"/>
    <w:rsid w:val="00473091"/>
    <w:rsid w:val="00491CA5"/>
    <w:rsid w:val="00493A1D"/>
    <w:rsid w:val="004A4A16"/>
    <w:rsid w:val="004B3A45"/>
    <w:rsid w:val="004B46F3"/>
    <w:rsid w:val="004B4A80"/>
    <w:rsid w:val="004B70E5"/>
    <w:rsid w:val="004C0FB4"/>
    <w:rsid w:val="004C62A1"/>
    <w:rsid w:val="004D4CDD"/>
    <w:rsid w:val="004D7088"/>
    <w:rsid w:val="004E1B26"/>
    <w:rsid w:val="004E35F6"/>
    <w:rsid w:val="004E4A2A"/>
    <w:rsid w:val="00503878"/>
    <w:rsid w:val="00506CB0"/>
    <w:rsid w:val="005070BB"/>
    <w:rsid w:val="00513FC2"/>
    <w:rsid w:val="00517CCB"/>
    <w:rsid w:val="00530505"/>
    <w:rsid w:val="0054398F"/>
    <w:rsid w:val="00544F49"/>
    <w:rsid w:val="00574904"/>
    <w:rsid w:val="00577C25"/>
    <w:rsid w:val="0059098A"/>
    <w:rsid w:val="005A7B99"/>
    <w:rsid w:val="005B40A7"/>
    <w:rsid w:val="005C10B9"/>
    <w:rsid w:val="005C4642"/>
    <w:rsid w:val="005D0059"/>
    <w:rsid w:val="005D1FAE"/>
    <w:rsid w:val="005D37A6"/>
    <w:rsid w:val="005D49CB"/>
    <w:rsid w:val="005D5D9D"/>
    <w:rsid w:val="005E0172"/>
    <w:rsid w:val="005E11E3"/>
    <w:rsid w:val="005E1F85"/>
    <w:rsid w:val="005F28C2"/>
    <w:rsid w:val="00605313"/>
    <w:rsid w:val="00605CB6"/>
    <w:rsid w:val="00607044"/>
    <w:rsid w:val="00611088"/>
    <w:rsid w:val="00615412"/>
    <w:rsid w:val="006206CE"/>
    <w:rsid w:val="00632B32"/>
    <w:rsid w:val="00642F00"/>
    <w:rsid w:val="0064529F"/>
    <w:rsid w:val="00652C41"/>
    <w:rsid w:val="00653C86"/>
    <w:rsid w:val="00653FED"/>
    <w:rsid w:val="00654EC0"/>
    <w:rsid w:val="00661A81"/>
    <w:rsid w:val="006665D8"/>
    <w:rsid w:val="00674EB7"/>
    <w:rsid w:val="006770CC"/>
    <w:rsid w:val="00680F75"/>
    <w:rsid w:val="006821A6"/>
    <w:rsid w:val="00682C51"/>
    <w:rsid w:val="00682C75"/>
    <w:rsid w:val="00690EBC"/>
    <w:rsid w:val="006927EC"/>
    <w:rsid w:val="006967E6"/>
    <w:rsid w:val="006A395C"/>
    <w:rsid w:val="006A5522"/>
    <w:rsid w:val="006A558D"/>
    <w:rsid w:val="006B61AB"/>
    <w:rsid w:val="006B6E8A"/>
    <w:rsid w:val="006C06D9"/>
    <w:rsid w:val="006C504D"/>
    <w:rsid w:val="006C5AB0"/>
    <w:rsid w:val="006D03FC"/>
    <w:rsid w:val="006E08AA"/>
    <w:rsid w:val="006E52A0"/>
    <w:rsid w:val="006E6D06"/>
    <w:rsid w:val="006F0565"/>
    <w:rsid w:val="006F2E16"/>
    <w:rsid w:val="00704C65"/>
    <w:rsid w:val="00710106"/>
    <w:rsid w:val="00710E90"/>
    <w:rsid w:val="0071344C"/>
    <w:rsid w:val="00716EE4"/>
    <w:rsid w:val="007172AF"/>
    <w:rsid w:val="00717582"/>
    <w:rsid w:val="007176F2"/>
    <w:rsid w:val="00721B91"/>
    <w:rsid w:val="00726A4C"/>
    <w:rsid w:val="00732EA0"/>
    <w:rsid w:val="0073523A"/>
    <w:rsid w:val="007354D5"/>
    <w:rsid w:val="00736FB5"/>
    <w:rsid w:val="00737DCC"/>
    <w:rsid w:val="00742C4E"/>
    <w:rsid w:val="00743FE9"/>
    <w:rsid w:val="00747790"/>
    <w:rsid w:val="00755812"/>
    <w:rsid w:val="007676E8"/>
    <w:rsid w:val="00791400"/>
    <w:rsid w:val="00792F16"/>
    <w:rsid w:val="007A4B9C"/>
    <w:rsid w:val="007A700B"/>
    <w:rsid w:val="007B26F4"/>
    <w:rsid w:val="007B4787"/>
    <w:rsid w:val="007B54F1"/>
    <w:rsid w:val="007B7537"/>
    <w:rsid w:val="007C1164"/>
    <w:rsid w:val="007C499E"/>
    <w:rsid w:val="007D7D41"/>
    <w:rsid w:val="007E66F8"/>
    <w:rsid w:val="007F2C68"/>
    <w:rsid w:val="007F4320"/>
    <w:rsid w:val="00820572"/>
    <w:rsid w:val="00825D37"/>
    <w:rsid w:val="008261E4"/>
    <w:rsid w:val="00830383"/>
    <w:rsid w:val="00837A6F"/>
    <w:rsid w:val="00840137"/>
    <w:rsid w:val="008571ED"/>
    <w:rsid w:val="00864519"/>
    <w:rsid w:val="0087745C"/>
    <w:rsid w:val="00884F03"/>
    <w:rsid w:val="0088666C"/>
    <w:rsid w:val="00896053"/>
    <w:rsid w:val="008A449B"/>
    <w:rsid w:val="008B6E51"/>
    <w:rsid w:val="008B7E39"/>
    <w:rsid w:val="008C4271"/>
    <w:rsid w:val="008C61A7"/>
    <w:rsid w:val="008C7AF2"/>
    <w:rsid w:val="008D27BA"/>
    <w:rsid w:val="008D3B5B"/>
    <w:rsid w:val="008E050E"/>
    <w:rsid w:val="008E2781"/>
    <w:rsid w:val="008F3F9A"/>
    <w:rsid w:val="008F63EA"/>
    <w:rsid w:val="00907684"/>
    <w:rsid w:val="009160FA"/>
    <w:rsid w:val="009316E6"/>
    <w:rsid w:val="00946424"/>
    <w:rsid w:val="009514A3"/>
    <w:rsid w:val="0095714B"/>
    <w:rsid w:val="009725C3"/>
    <w:rsid w:val="009758A8"/>
    <w:rsid w:val="009806E1"/>
    <w:rsid w:val="00981415"/>
    <w:rsid w:val="00981BA4"/>
    <w:rsid w:val="00992D5F"/>
    <w:rsid w:val="009A75E0"/>
    <w:rsid w:val="009B209A"/>
    <w:rsid w:val="009B6F7C"/>
    <w:rsid w:val="009C3C73"/>
    <w:rsid w:val="009C7BD3"/>
    <w:rsid w:val="009D1E47"/>
    <w:rsid w:val="009D6E92"/>
    <w:rsid w:val="009F2F31"/>
    <w:rsid w:val="009F39EA"/>
    <w:rsid w:val="009F448F"/>
    <w:rsid w:val="009F4D91"/>
    <w:rsid w:val="009F533D"/>
    <w:rsid w:val="009F5615"/>
    <w:rsid w:val="00A002E6"/>
    <w:rsid w:val="00A00697"/>
    <w:rsid w:val="00A03B1D"/>
    <w:rsid w:val="00A1487D"/>
    <w:rsid w:val="00A155F1"/>
    <w:rsid w:val="00A175C4"/>
    <w:rsid w:val="00A21356"/>
    <w:rsid w:val="00A3049B"/>
    <w:rsid w:val="00A34151"/>
    <w:rsid w:val="00A3665B"/>
    <w:rsid w:val="00A5327A"/>
    <w:rsid w:val="00A53A28"/>
    <w:rsid w:val="00A53C58"/>
    <w:rsid w:val="00A6269B"/>
    <w:rsid w:val="00A6417C"/>
    <w:rsid w:val="00A642F6"/>
    <w:rsid w:val="00A65A5A"/>
    <w:rsid w:val="00A73B13"/>
    <w:rsid w:val="00A74DCA"/>
    <w:rsid w:val="00A8384A"/>
    <w:rsid w:val="00A8399E"/>
    <w:rsid w:val="00A8780B"/>
    <w:rsid w:val="00A93C8B"/>
    <w:rsid w:val="00A95053"/>
    <w:rsid w:val="00AC3973"/>
    <w:rsid w:val="00AC576D"/>
    <w:rsid w:val="00AC596A"/>
    <w:rsid w:val="00AD126E"/>
    <w:rsid w:val="00AD381F"/>
    <w:rsid w:val="00AD64C9"/>
    <w:rsid w:val="00AD7ACF"/>
    <w:rsid w:val="00AE5498"/>
    <w:rsid w:val="00AF18BC"/>
    <w:rsid w:val="00AF4072"/>
    <w:rsid w:val="00AF686B"/>
    <w:rsid w:val="00B2208E"/>
    <w:rsid w:val="00B26056"/>
    <w:rsid w:val="00B50963"/>
    <w:rsid w:val="00B51D1E"/>
    <w:rsid w:val="00B62E0D"/>
    <w:rsid w:val="00B840CB"/>
    <w:rsid w:val="00B93433"/>
    <w:rsid w:val="00BB23DA"/>
    <w:rsid w:val="00BB291E"/>
    <w:rsid w:val="00BB6119"/>
    <w:rsid w:val="00BB7E42"/>
    <w:rsid w:val="00BC1AE0"/>
    <w:rsid w:val="00BC2B16"/>
    <w:rsid w:val="00BC58BE"/>
    <w:rsid w:val="00BD0250"/>
    <w:rsid w:val="00BD5A83"/>
    <w:rsid w:val="00BE1E79"/>
    <w:rsid w:val="00BF5E39"/>
    <w:rsid w:val="00BF71C4"/>
    <w:rsid w:val="00BF7378"/>
    <w:rsid w:val="00C12650"/>
    <w:rsid w:val="00C12F7C"/>
    <w:rsid w:val="00C14089"/>
    <w:rsid w:val="00C14EBB"/>
    <w:rsid w:val="00C1509D"/>
    <w:rsid w:val="00C30910"/>
    <w:rsid w:val="00C44A6D"/>
    <w:rsid w:val="00C615D2"/>
    <w:rsid w:val="00C65698"/>
    <w:rsid w:val="00C82783"/>
    <w:rsid w:val="00C96932"/>
    <w:rsid w:val="00CA1C76"/>
    <w:rsid w:val="00CA3282"/>
    <w:rsid w:val="00CA5931"/>
    <w:rsid w:val="00CA5CAD"/>
    <w:rsid w:val="00CA5D39"/>
    <w:rsid w:val="00CA655F"/>
    <w:rsid w:val="00CB0DE1"/>
    <w:rsid w:val="00CB742B"/>
    <w:rsid w:val="00CC4B89"/>
    <w:rsid w:val="00CC561D"/>
    <w:rsid w:val="00CD3C55"/>
    <w:rsid w:val="00CE6E1E"/>
    <w:rsid w:val="00CE6E25"/>
    <w:rsid w:val="00CE7DB5"/>
    <w:rsid w:val="00D01C82"/>
    <w:rsid w:val="00D04BB2"/>
    <w:rsid w:val="00D061AA"/>
    <w:rsid w:val="00D0778E"/>
    <w:rsid w:val="00D30F4A"/>
    <w:rsid w:val="00D325BE"/>
    <w:rsid w:val="00D56471"/>
    <w:rsid w:val="00D711EF"/>
    <w:rsid w:val="00D73921"/>
    <w:rsid w:val="00D83CE6"/>
    <w:rsid w:val="00D85118"/>
    <w:rsid w:val="00D96066"/>
    <w:rsid w:val="00D976F6"/>
    <w:rsid w:val="00DA125C"/>
    <w:rsid w:val="00DA2430"/>
    <w:rsid w:val="00DA35A7"/>
    <w:rsid w:val="00DB60E3"/>
    <w:rsid w:val="00DB7673"/>
    <w:rsid w:val="00DE06E2"/>
    <w:rsid w:val="00DE2B41"/>
    <w:rsid w:val="00DF3236"/>
    <w:rsid w:val="00DF3781"/>
    <w:rsid w:val="00DF7AA4"/>
    <w:rsid w:val="00E104B3"/>
    <w:rsid w:val="00E111A8"/>
    <w:rsid w:val="00E12FD9"/>
    <w:rsid w:val="00E22374"/>
    <w:rsid w:val="00E22D0C"/>
    <w:rsid w:val="00E30549"/>
    <w:rsid w:val="00E34BA3"/>
    <w:rsid w:val="00E42DC2"/>
    <w:rsid w:val="00E51B83"/>
    <w:rsid w:val="00E65A50"/>
    <w:rsid w:val="00E70C49"/>
    <w:rsid w:val="00E73794"/>
    <w:rsid w:val="00E82D2C"/>
    <w:rsid w:val="00E844D4"/>
    <w:rsid w:val="00E861B0"/>
    <w:rsid w:val="00E91E07"/>
    <w:rsid w:val="00E9208E"/>
    <w:rsid w:val="00EB71AB"/>
    <w:rsid w:val="00EC1BEB"/>
    <w:rsid w:val="00EC2720"/>
    <w:rsid w:val="00EC4D28"/>
    <w:rsid w:val="00EC5CD6"/>
    <w:rsid w:val="00EF5AD8"/>
    <w:rsid w:val="00F055A2"/>
    <w:rsid w:val="00F05F43"/>
    <w:rsid w:val="00F115DC"/>
    <w:rsid w:val="00F12FE7"/>
    <w:rsid w:val="00F16016"/>
    <w:rsid w:val="00F2053F"/>
    <w:rsid w:val="00F25EF1"/>
    <w:rsid w:val="00F53010"/>
    <w:rsid w:val="00F577EA"/>
    <w:rsid w:val="00F6238E"/>
    <w:rsid w:val="00F71FAF"/>
    <w:rsid w:val="00F73211"/>
    <w:rsid w:val="00F81752"/>
    <w:rsid w:val="00F81A17"/>
    <w:rsid w:val="00F81B5D"/>
    <w:rsid w:val="00F825AE"/>
    <w:rsid w:val="00F849EA"/>
    <w:rsid w:val="00F90AEE"/>
    <w:rsid w:val="00FA4218"/>
    <w:rsid w:val="00FA5779"/>
    <w:rsid w:val="00FA6C10"/>
    <w:rsid w:val="00FA6CD3"/>
    <w:rsid w:val="00FA7217"/>
    <w:rsid w:val="00FB584B"/>
    <w:rsid w:val="00FD3E23"/>
    <w:rsid w:val="00FD59DB"/>
    <w:rsid w:val="00FD71AE"/>
    <w:rsid w:val="00FE1D4F"/>
    <w:rsid w:val="00FE3C15"/>
    <w:rsid w:val="00FF37B9"/>
    <w:rsid w:val="00FF3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FEA14B"/>
  <w15:chartTrackingRefBased/>
  <w15:docId w15:val="{E9689298-3F66-492C-A539-3CAFF1176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32B3"/>
    <w:rPr>
      <w:rFonts w:ascii="Times New Roman" w:eastAsia="Times New Roman" w:hAnsi="Times New Roman"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745C"/>
    <w:pPr>
      <w:keepNext/>
      <w:keepLines/>
      <w:spacing w:before="48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2C3514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1C76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1C76"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lang w:val="ro" w:eastAsia="ro-RO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1C76"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szCs w:val="22"/>
      <w:lang w:val="ro" w:eastAsia="ro-RO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1C76"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szCs w:val="22"/>
      <w:lang w:val="ro" w:eastAsia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87745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2C351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link w:val="Heading3"/>
    <w:uiPriority w:val="9"/>
    <w:semiHidden/>
    <w:rsid w:val="00CA1C76"/>
    <w:rPr>
      <w:rFonts w:ascii="Calibri Light" w:eastAsia="Times New Roman" w:hAnsi="Calibri Light" w:cs="Times New Roman"/>
      <w:b/>
      <w:bCs/>
      <w:sz w:val="26"/>
      <w:szCs w:val="26"/>
      <w:lang w:val="en-US" w:eastAsia="en-US"/>
    </w:rPr>
  </w:style>
  <w:style w:type="paragraph" w:styleId="Header">
    <w:name w:val="header"/>
    <w:basedOn w:val="Normal"/>
    <w:link w:val="HeaderChar"/>
    <w:uiPriority w:val="99"/>
    <w:rsid w:val="002432B3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rsid w:val="002432B3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432B3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2432B3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A395C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customStyle="1" w:styleId="Default">
    <w:name w:val="Default"/>
    <w:rsid w:val="002611CE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val="ro-RO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1D4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FE1D4F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7D7D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unhideWhenUsed/>
    <w:rsid w:val="00506CB0"/>
    <w:rPr>
      <w:color w:val="0000FF"/>
      <w:u w:val="single"/>
    </w:rPr>
  </w:style>
  <w:style w:type="paragraph" w:styleId="NoSpacing">
    <w:name w:val="No Spacing"/>
    <w:uiPriority w:val="1"/>
    <w:qFormat/>
    <w:rsid w:val="00506CB0"/>
    <w:rPr>
      <w:rFonts w:ascii="Times New Roman" w:eastAsia="Times New Roman" w:hAnsi="Times New Roman"/>
      <w:sz w:val="24"/>
      <w:szCs w:val="24"/>
      <w:lang w:val="en-US" w:eastAsia="en-US"/>
    </w:rPr>
  </w:style>
  <w:style w:type="character" w:customStyle="1" w:styleId="apple-converted-space">
    <w:name w:val="apple-converted-space"/>
    <w:basedOn w:val="DefaultParagraphFont"/>
    <w:rsid w:val="004D4CDD"/>
  </w:style>
  <w:style w:type="paragraph" w:styleId="Title">
    <w:name w:val="Title"/>
    <w:basedOn w:val="Normal"/>
    <w:link w:val="TitleChar"/>
    <w:uiPriority w:val="10"/>
    <w:qFormat/>
    <w:rsid w:val="0087745C"/>
    <w:pPr>
      <w:jc w:val="center"/>
    </w:pPr>
    <w:rPr>
      <w:rFonts w:ascii="Arial" w:hAnsi="Arial"/>
      <w:sz w:val="28"/>
      <w:szCs w:val="20"/>
    </w:rPr>
  </w:style>
  <w:style w:type="character" w:customStyle="1" w:styleId="TitleChar">
    <w:name w:val="Title Char"/>
    <w:link w:val="Title"/>
    <w:rsid w:val="0087745C"/>
    <w:rPr>
      <w:rFonts w:ascii="Arial" w:eastAsia="Times New Roman" w:hAnsi="Arial" w:cs="Times New Roman"/>
      <w:sz w:val="28"/>
      <w:szCs w:val="20"/>
    </w:rPr>
  </w:style>
  <w:style w:type="table" w:customStyle="1" w:styleId="GrilTabel1">
    <w:name w:val="Grilă Tabel1"/>
    <w:basedOn w:val="TableNormal"/>
    <w:next w:val="TableGrid"/>
    <w:uiPriority w:val="59"/>
    <w:rsid w:val="009F448F"/>
    <w:rPr>
      <w:sz w:val="22"/>
      <w:szCs w:val="22"/>
      <w:lang w:val="ro-R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lTabel2">
    <w:name w:val="Grilă Tabel2"/>
    <w:basedOn w:val="TableNormal"/>
    <w:next w:val="TableGrid"/>
    <w:uiPriority w:val="59"/>
    <w:rsid w:val="009F448F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3">
    <w:name w:val="Body Text 3"/>
    <w:basedOn w:val="Normal"/>
    <w:link w:val="BodyText3Char"/>
    <w:uiPriority w:val="99"/>
    <w:unhideWhenUsed/>
    <w:rsid w:val="00473091"/>
    <w:pPr>
      <w:spacing w:after="120" w:line="276" w:lineRule="auto"/>
    </w:pPr>
    <w:rPr>
      <w:rFonts w:ascii="Calibri" w:eastAsia="Calibri" w:hAnsi="Calibri"/>
      <w:sz w:val="16"/>
      <w:szCs w:val="16"/>
    </w:rPr>
  </w:style>
  <w:style w:type="character" w:customStyle="1" w:styleId="BodyText3Char">
    <w:name w:val="Body Text 3 Char"/>
    <w:link w:val="BodyText3"/>
    <w:uiPriority w:val="99"/>
    <w:rsid w:val="00473091"/>
    <w:rPr>
      <w:sz w:val="16"/>
      <w:szCs w:val="16"/>
    </w:rPr>
  </w:style>
  <w:style w:type="character" w:styleId="UnresolvedMention">
    <w:name w:val="Unresolved Mention"/>
    <w:uiPriority w:val="99"/>
    <w:semiHidden/>
    <w:unhideWhenUsed/>
    <w:rsid w:val="00E34BA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1923CB"/>
    <w:rPr>
      <w:b/>
      <w:bCs/>
    </w:rPr>
  </w:style>
  <w:style w:type="character" w:styleId="Emphasis">
    <w:name w:val="Emphasis"/>
    <w:qFormat/>
    <w:rsid w:val="00FA7217"/>
    <w:rPr>
      <w:i/>
      <w:iCs/>
    </w:rPr>
  </w:style>
  <w:style w:type="character" w:customStyle="1" w:styleId="Heading4Char">
    <w:name w:val="Heading 4 Char"/>
    <w:link w:val="Heading4"/>
    <w:uiPriority w:val="9"/>
    <w:semiHidden/>
    <w:rsid w:val="00CA1C76"/>
    <w:rPr>
      <w:rFonts w:ascii="Arial" w:eastAsia="Arial" w:hAnsi="Arial" w:cs="Arial"/>
      <w:color w:val="666666"/>
      <w:sz w:val="24"/>
      <w:szCs w:val="24"/>
      <w:lang w:val="ro"/>
    </w:rPr>
  </w:style>
  <w:style w:type="character" w:customStyle="1" w:styleId="Heading5Char">
    <w:name w:val="Heading 5 Char"/>
    <w:link w:val="Heading5"/>
    <w:uiPriority w:val="9"/>
    <w:semiHidden/>
    <w:rsid w:val="00CA1C76"/>
    <w:rPr>
      <w:rFonts w:ascii="Arial" w:eastAsia="Arial" w:hAnsi="Arial" w:cs="Arial"/>
      <w:color w:val="666666"/>
      <w:sz w:val="22"/>
      <w:szCs w:val="22"/>
      <w:lang w:val="ro"/>
    </w:rPr>
  </w:style>
  <w:style w:type="character" w:customStyle="1" w:styleId="Heading6Char">
    <w:name w:val="Heading 6 Char"/>
    <w:link w:val="Heading6"/>
    <w:uiPriority w:val="9"/>
    <w:semiHidden/>
    <w:rsid w:val="00CA1C76"/>
    <w:rPr>
      <w:rFonts w:ascii="Arial" w:eastAsia="Arial" w:hAnsi="Arial" w:cs="Arial"/>
      <w:i/>
      <w:color w:val="666666"/>
      <w:sz w:val="22"/>
      <w:szCs w:val="22"/>
      <w:lang w:val="ro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1C76"/>
    <w:pPr>
      <w:keepNext/>
      <w:keepLines/>
      <w:spacing w:after="320" w:line="276" w:lineRule="auto"/>
    </w:pPr>
    <w:rPr>
      <w:rFonts w:ascii="Arial" w:eastAsia="Arial" w:hAnsi="Arial" w:cs="Arial"/>
      <w:color w:val="666666"/>
      <w:sz w:val="30"/>
      <w:szCs w:val="30"/>
      <w:lang w:val="ro" w:eastAsia="ro-RO"/>
    </w:rPr>
  </w:style>
  <w:style w:type="character" w:customStyle="1" w:styleId="SubtitleChar">
    <w:name w:val="Subtitle Char"/>
    <w:link w:val="Subtitle"/>
    <w:uiPriority w:val="11"/>
    <w:rsid w:val="00CA1C76"/>
    <w:rPr>
      <w:rFonts w:ascii="Arial" w:eastAsia="Arial" w:hAnsi="Arial" w:cs="Arial"/>
      <w:color w:val="666666"/>
      <w:sz w:val="30"/>
      <w:szCs w:val="30"/>
      <w:lang w:val="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803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3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INSPECTORAT\INSPECTORAT\2019%20-%202020\Adrese\Adresa%20Lic%20Ped._gradinita%20de%20aplicati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Adresa Lic Ped._gradinita de aplicatie.dot</Template>
  <TotalTime>1</TotalTime>
  <Pages>1</Pages>
  <Words>137</Words>
  <Characters>787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ISJ BRAILA</dc:creator>
  <cp:keywords/>
  <cp:lastModifiedBy>Iasar Andrei</cp:lastModifiedBy>
  <cp:revision>4</cp:revision>
  <cp:lastPrinted>2025-03-19T12:53:00Z</cp:lastPrinted>
  <dcterms:created xsi:type="dcterms:W3CDTF">2025-09-10T09:14:00Z</dcterms:created>
  <dcterms:modified xsi:type="dcterms:W3CDTF">2025-09-10T17:25:00Z</dcterms:modified>
</cp:coreProperties>
</file>